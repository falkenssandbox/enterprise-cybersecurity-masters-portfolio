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4D807AB1" w14:textId="2AE86B9C" w:rsidR="00747163" w:rsidRDefault="00F65535" w:rsidP="003B7992">
      <w:pPr>
        <w:ind w:firstLine="0"/>
        <w:jc w:val="center"/>
        <w:rPr>
          <w:rFonts w:ascii="Times New Roman" w:eastAsiaTheme="majorEastAsia" w:hAnsi="Times New Roman" w:cs="Times New Roman"/>
          <w:b/>
          <w:sz w:val="24"/>
        </w:rPr>
      </w:pPr>
      <w:r>
        <w:rPr>
          <w:rFonts w:ascii="Times New Roman" w:eastAsiaTheme="majorEastAsia" w:hAnsi="Times New Roman" w:cs="Times New Roman"/>
          <w:b/>
          <w:sz w:val="24"/>
        </w:rPr>
        <w:t>picoCTF Competition: Results and Summary</w:t>
      </w:r>
    </w:p>
    <w:p w14:paraId="4C22202A" w14:textId="77777777" w:rsidR="003B7992" w:rsidRPr="00747163" w:rsidRDefault="003B7992" w:rsidP="003B7992">
      <w:pPr>
        <w:ind w:firstLine="0"/>
        <w:jc w:val="center"/>
      </w:pPr>
    </w:p>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6C0C0808"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4171E3">
        <w:rPr>
          <w:rFonts w:ascii="Times New Roman" w:hAnsi="Times New Roman" w:cs="Times New Roman"/>
          <w:sz w:val="24"/>
          <w:szCs w:val="24"/>
        </w:rPr>
        <w:t>5</w:t>
      </w:r>
      <w:r w:rsidR="00D85B4C" w:rsidRPr="00630C37">
        <w:rPr>
          <w:rFonts w:ascii="Times New Roman" w:hAnsi="Times New Roman" w:cs="Times New Roman"/>
          <w:sz w:val="24"/>
          <w:szCs w:val="24"/>
        </w:rPr>
        <w:t xml:space="preserve">: </w:t>
      </w:r>
      <w:r w:rsidR="00240572" w:rsidRPr="00240572">
        <w:rPr>
          <w:rFonts w:ascii="Times New Roman" w:hAnsi="Times New Roman" w:cs="Times New Roman"/>
          <w:sz w:val="24"/>
          <w:szCs w:val="24"/>
        </w:rPr>
        <w:t>Cybersecurity Continuity Planning</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1BDCEE45" w14:textId="7DF44C85" w:rsidR="00736948" w:rsidRDefault="005762F3" w:rsidP="00DB6A4A">
      <w:pPr>
        <w:pStyle w:val="Subtitle"/>
        <w:rPr>
          <w:rFonts w:ascii="Times New Roman" w:hAnsi="Times New Roman" w:cs="Times New Roman"/>
          <w:sz w:val="24"/>
          <w:szCs w:val="24"/>
        </w:rPr>
      </w:pPr>
      <w:r>
        <w:rPr>
          <w:rFonts w:ascii="Times New Roman" w:hAnsi="Times New Roman" w:cs="Times New Roman"/>
          <w:sz w:val="24"/>
          <w:szCs w:val="24"/>
        </w:rPr>
        <w:t>Ju</w:t>
      </w:r>
      <w:r w:rsidR="00BA035F">
        <w:rPr>
          <w:rFonts w:ascii="Times New Roman" w:hAnsi="Times New Roman" w:cs="Times New Roman"/>
          <w:sz w:val="24"/>
          <w:szCs w:val="24"/>
        </w:rPr>
        <w:t>ly</w:t>
      </w:r>
      <w:r>
        <w:rPr>
          <w:rFonts w:ascii="Times New Roman" w:hAnsi="Times New Roman" w:cs="Times New Roman"/>
          <w:sz w:val="24"/>
          <w:szCs w:val="24"/>
        </w:rPr>
        <w:t xml:space="preserve"> </w:t>
      </w:r>
      <w:r w:rsidR="00BA035F">
        <w:rPr>
          <w:rFonts w:ascii="Times New Roman" w:hAnsi="Times New Roman" w:cs="Times New Roman"/>
          <w:sz w:val="24"/>
          <w:szCs w:val="24"/>
        </w:rPr>
        <w:t>1</w:t>
      </w:r>
      <w:r w:rsidR="007037FB">
        <w:rPr>
          <w:rFonts w:ascii="Times New Roman" w:hAnsi="Times New Roman" w:cs="Times New Roman"/>
          <w:sz w:val="24"/>
          <w:szCs w:val="24"/>
        </w:rPr>
        <w:t>5</w:t>
      </w:r>
      <w:r>
        <w:rPr>
          <w:rFonts w:ascii="Times New Roman" w:hAnsi="Times New Roman" w:cs="Times New Roman"/>
          <w:sz w:val="24"/>
          <w:szCs w:val="24"/>
        </w:rPr>
        <w:t>, 2025</w:t>
      </w:r>
    </w:p>
    <w:p w14:paraId="6CA7A07A" w14:textId="77777777" w:rsidR="00736948" w:rsidRDefault="00736948" w:rsidP="00DB6A4A">
      <w:pPr>
        <w:pStyle w:val="Subtitle"/>
        <w:rPr>
          <w:rFonts w:ascii="Times New Roman" w:hAnsi="Times New Roman" w:cs="Times New Roman"/>
          <w:sz w:val="24"/>
          <w:szCs w:val="24"/>
        </w:rPr>
      </w:pPr>
    </w:p>
    <w:p w14:paraId="06AC1F51" w14:textId="77777777" w:rsidR="00736948" w:rsidRDefault="00736948" w:rsidP="00DB6A4A">
      <w:pPr>
        <w:pStyle w:val="Subtitle"/>
        <w:rPr>
          <w:rFonts w:ascii="Times New Roman" w:hAnsi="Times New Roman" w:cs="Times New Roman"/>
          <w:sz w:val="24"/>
          <w:szCs w:val="24"/>
        </w:rPr>
      </w:pPr>
    </w:p>
    <w:p w14:paraId="12B8D356" w14:textId="77777777" w:rsidR="00736948" w:rsidRDefault="00736948" w:rsidP="00DB6A4A">
      <w:pPr>
        <w:pStyle w:val="Subtitle"/>
        <w:rPr>
          <w:rFonts w:ascii="Times New Roman" w:hAnsi="Times New Roman" w:cs="Times New Roman"/>
          <w:sz w:val="24"/>
          <w:szCs w:val="24"/>
        </w:rPr>
      </w:pPr>
    </w:p>
    <w:p w14:paraId="54F57DFF" w14:textId="77777777" w:rsidR="00736948" w:rsidRDefault="00736948" w:rsidP="00DB6A4A">
      <w:pPr>
        <w:pStyle w:val="Subtitle"/>
        <w:rPr>
          <w:rFonts w:ascii="Times New Roman" w:hAnsi="Times New Roman" w:cs="Times New Roman"/>
          <w:sz w:val="24"/>
          <w:szCs w:val="24"/>
        </w:rPr>
      </w:pPr>
    </w:p>
    <w:p w14:paraId="46A3C887" w14:textId="77777777" w:rsidR="00736948" w:rsidRDefault="00736948" w:rsidP="00DB6A4A">
      <w:pPr>
        <w:pStyle w:val="Subtitle"/>
        <w:rPr>
          <w:rFonts w:ascii="Times New Roman" w:hAnsi="Times New Roman" w:cs="Times New Roman"/>
          <w:sz w:val="24"/>
          <w:szCs w:val="24"/>
        </w:rPr>
      </w:pPr>
    </w:p>
    <w:p w14:paraId="7637951E" w14:textId="77777777" w:rsidR="00736948" w:rsidRDefault="00736948" w:rsidP="00DB6A4A">
      <w:pPr>
        <w:pStyle w:val="Subtitle"/>
        <w:rPr>
          <w:rFonts w:ascii="Times New Roman" w:hAnsi="Times New Roman" w:cs="Times New Roman"/>
          <w:sz w:val="24"/>
          <w:szCs w:val="24"/>
        </w:rPr>
      </w:pPr>
    </w:p>
    <w:p w14:paraId="0F2A145A" w14:textId="77777777" w:rsidR="00736948" w:rsidRDefault="00736948" w:rsidP="00DB6A4A">
      <w:pPr>
        <w:pStyle w:val="Subtitle"/>
        <w:rPr>
          <w:rFonts w:ascii="Times New Roman" w:hAnsi="Times New Roman" w:cs="Times New Roman"/>
          <w:sz w:val="24"/>
          <w:szCs w:val="24"/>
        </w:rPr>
      </w:pPr>
    </w:p>
    <w:p w14:paraId="3A67FA76" w14:textId="77777777" w:rsidR="00736948" w:rsidRDefault="00736948" w:rsidP="00DB6A4A">
      <w:pPr>
        <w:pStyle w:val="Subtitle"/>
        <w:rPr>
          <w:rFonts w:ascii="Times New Roman" w:hAnsi="Times New Roman" w:cs="Times New Roman"/>
          <w:sz w:val="24"/>
          <w:szCs w:val="24"/>
        </w:rPr>
      </w:pPr>
    </w:p>
    <w:p w14:paraId="2079DC63" w14:textId="77777777" w:rsidR="00736948" w:rsidRDefault="00736948" w:rsidP="00DB6A4A">
      <w:pPr>
        <w:pStyle w:val="Subtitle"/>
        <w:rPr>
          <w:rFonts w:ascii="Times New Roman" w:hAnsi="Times New Roman" w:cs="Times New Roman"/>
          <w:sz w:val="24"/>
          <w:szCs w:val="24"/>
        </w:rPr>
      </w:pPr>
    </w:p>
    <w:p w14:paraId="29B2F201" w14:textId="77777777" w:rsidR="00736948" w:rsidRDefault="00736948" w:rsidP="00DB6A4A">
      <w:pPr>
        <w:pStyle w:val="Subtitle"/>
        <w:rPr>
          <w:rFonts w:ascii="Times New Roman" w:hAnsi="Times New Roman" w:cs="Times New Roman"/>
          <w:sz w:val="24"/>
          <w:szCs w:val="24"/>
        </w:rPr>
      </w:pPr>
    </w:p>
    <w:p w14:paraId="413D4980" w14:textId="77777777" w:rsidR="00736948" w:rsidRDefault="00736948" w:rsidP="00DB6A4A">
      <w:pPr>
        <w:pStyle w:val="Subtitle"/>
        <w:rPr>
          <w:rFonts w:ascii="Times New Roman" w:hAnsi="Times New Roman" w:cs="Times New Roman"/>
          <w:sz w:val="24"/>
          <w:szCs w:val="24"/>
        </w:rPr>
      </w:pPr>
    </w:p>
    <w:p w14:paraId="2CD9BEA8" w14:textId="77777777" w:rsidR="00C25324" w:rsidRDefault="00C25324" w:rsidP="00C25324">
      <w:pPr>
        <w:ind w:firstLine="0"/>
        <w:rPr>
          <w:rFonts w:ascii="Times New Roman" w:eastAsia="Calibri" w:hAnsi="Times New Roman" w:cs="Times New Roman"/>
          <w:sz w:val="24"/>
        </w:rPr>
      </w:pPr>
    </w:p>
    <w:p w14:paraId="7D097BDA" w14:textId="5D2966B8" w:rsidR="00071B0A" w:rsidRPr="00140B1E" w:rsidRDefault="00140B1E" w:rsidP="00FF7735">
      <w:pPr>
        <w:rPr>
          <w:rFonts w:ascii="Times New Roman" w:eastAsia="Calibri" w:hAnsi="Times New Roman" w:cs="Times New Roman"/>
          <w:sz w:val="24"/>
        </w:rPr>
      </w:pPr>
      <w:r w:rsidRPr="00140B1E">
        <w:rPr>
          <w:rFonts w:ascii="Times New Roman" w:eastAsia="Calibri" w:hAnsi="Times New Roman" w:cs="Times New Roman"/>
          <w:sz w:val="24"/>
        </w:rPr>
        <w:t xml:space="preserve">During the picoCTF competition, my favorite CTF lab was 'Rust fixme 2.' I completed 'Rust fixme 1' in the practice labs, so I had to install Rust and Cargo and become reacquainted with them. I've used Rust in the past in online class settings, so I was familiar with it enough to figure out the basic steps to get it installed, compile with Cargo, and then start sifting through the code. In 'Rust fixme 2', once I got into the code, it was a matter of correcting </w:t>
      </w:r>
      <w:r w:rsidR="00490C7F">
        <w:rPr>
          <w:rFonts w:ascii="Times New Roman" w:eastAsia="Calibri" w:hAnsi="Times New Roman" w:cs="Times New Roman"/>
          <w:sz w:val="24"/>
        </w:rPr>
        <w:t>it</w:t>
      </w:r>
      <w:r w:rsidRPr="00140B1E">
        <w:rPr>
          <w:rFonts w:ascii="Times New Roman" w:eastAsia="Calibri" w:hAnsi="Times New Roman" w:cs="Times New Roman"/>
          <w:sz w:val="24"/>
        </w:rPr>
        <w:t xml:space="preserve">. I used the hint to review the "References and Borrowing" section of the online Rust programming language book. After sifting through the code, attempting corrections, compiling, reviewing errors, making corrections again, compiling again, etc., I was able to complete the task. I finally "Captured The Flag"! The reason 'Rust fixme 2' was my favorite is that it challenged me the most of all the others because I'm not a programmer, but I do love and respect the art and science of programming, so it's always a fun, frustrating, yet rewarding challenge. The main principle I learned from these CTF challenges is that there is always something new to learn in the world of computing. When trying to solve a problem or even create one, with enough drive and fortitude to keep trying, you can find the answer. </w:t>
      </w:r>
    </w:p>
    <w:p w14:paraId="356C74BF" w14:textId="77777777" w:rsidR="00071B0A" w:rsidRDefault="00071B0A" w:rsidP="00FF7735">
      <w:pPr>
        <w:rPr>
          <w:rFonts w:ascii="Times New Roman" w:eastAsia="Calibri" w:hAnsi="Times New Roman" w:cs="Times New Roman"/>
          <w:sz w:val="24"/>
        </w:rPr>
      </w:pPr>
    </w:p>
    <w:p w14:paraId="32013F12" w14:textId="77777777" w:rsidR="00071B0A" w:rsidRDefault="00071B0A" w:rsidP="00FF7735">
      <w:pPr>
        <w:rPr>
          <w:rFonts w:ascii="Times New Roman" w:eastAsia="Calibri" w:hAnsi="Times New Roman" w:cs="Times New Roman"/>
          <w:sz w:val="24"/>
        </w:rPr>
      </w:pPr>
    </w:p>
    <w:p w14:paraId="6AED519A" w14:textId="77777777" w:rsidR="00071B0A" w:rsidRDefault="00071B0A" w:rsidP="00FF7735"/>
    <w:p w14:paraId="45520D0E" w14:textId="77777777" w:rsidR="00736948" w:rsidRDefault="00736948" w:rsidP="00736948"/>
    <w:p w14:paraId="61916F65" w14:textId="1889470B" w:rsidR="001B7DA8" w:rsidRDefault="00255114" w:rsidP="001B7DA8">
      <w:pPr>
        <w:pStyle w:val="Subtitle"/>
        <w:jc w:val="left"/>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65772525" wp14:editId="30018406">
            <wp:extent cx="5943600" cy="4371975"/>
            <wp:effectExtent l="0" t="0" r="0" b="9525"/>
            <wp:docPr id="738559209" name="Picture 1" descr="Bradley Adams picoCTF competi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59209" name="Picture 1" descr="Bradley Adams picoCTF competition results"/>
                    <pic:cNvPicPr/>
                  </pic:nvPicPr>
                  <pic:blipFill>
                    <a:blip r:embed="rId10">
                      <a:extLst>
                        <a:ext uri="{28A0092B-C50C-407E-A947-70E740481C1C}">
                          <a14:useLocalDpi xmlns:a14="http://schemas.microsoft.com/office/drawing/2010/main" val="0"/>
                        </a:ext>
                      </a:extLst>
                    </a:blip>
                    <a:stretch>
                      <a:fillRect/>
                    </a:stretch>
                  </pic:blipFill>
                  <pic:spPr>
                    <a:xfrm>
                      <a:off x="0" y="0"/>
                      <a:ext cx="5943600" cy="4371975"/>
                    </a:xfrm>
                    <a:prstGeom prst="rect">
                      <a:avLst/>
                    </a:prstGeom>
                  </pic:spPr>
                </pic:pic>
              </a:graphicData>
            </a:graphic>
          </wp:inline>
        </w:drawing>
      </w:r>
    </w:p>
    <w:sectPr w:rsidR="001B7DA8" w:rsidSect="00F4790E">
      <w:headerReference w:type="default" r:id="rId11"/>
      <w:headerReference w:type="first" r:id="rId12"/>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B7EC" w14:textId="77777777" w:rsidR="00690939" w:rsidRDefault="00690939">
      <w:pPr>
        <w:spacing w:line="240" w:lineRule="auto"/>
      </w:pPr>
      <w:r>
        <w:separator/>
      </w:r>
    </w:p>
    <w:p w14:paraId="516679ED" w14:textId="77777777" w:rsidR="00690939" w:rsidRDefault="00690939"/>
  </w:endnote>
  <w:endnote w:type="continuationSeparator" w:id="0">
    <w:p w14:paraId="040993F4" w14:textId="77777777" w:rsidR="00690939" w:rsidRDefault="00690939">
      <w:pPr>
        <w:spacing w:line="240" w:lineRule="auto"/>
      </w:pPr>
      <w:r>
        <w:continuationSeparator/>
      </w:r>
    </w:p>
    <w:p w14:paraId="7E7DB72D" w14:textId="77777777" w:rsidR="00690939" w:rsidRDefault="00690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3788" w14:textId="77777777" w:rsidR="00690939" w:rsidRDefault="00690939">
      <w:pPr>
        <w:spacing w:line="240" w:lineRule="auto"/>
      </w:pPr>
      <w:r>
        <w:separator/>
      </w:r>
    </w:p>
    <w:p w14:paraId="5B141CD8" w14:textId="77777777" w:rsidR="00690939" w:rsidRDefault="00690939"/>
  </w:footnote>
  <w:footnote w:type="continuationSeparator" w:id="0">
    <w:p w14:paraId="71826E67" w14:textId="77777777" w:rsidR="00690939" w:rsidRDefault="00690939">
      <w:pPr>
        <w:spacing w:line="240" w:lineRule="auto"/>
      </w:pPr>
      <w:r>
        <w:continuationSeparator/>
      </w:r>
    </w:p>
    <w:p w14:paraId="33D24E18" w14:textId="77777777" w:rsidR="00690939" w:rsidRDefault="006909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936313"/>
    <w:multiLevelType w:val="hybridMultilevel"/>
    <w:tmpl w:val="20547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005C78"/>
    <w:multiLevelType w:val="hybridMultilevel"/>
    <w:tmpl w:val="6D1A1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B467C9"/>
    <w:multiLevelType w:val="hybridMultilevel"/>
    <w:tmpl w:val="8A4C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70EA7"/>
    <w:multiLevelType w:val="hybridMultilevel"/>
    <w:tmpl w:val="186E8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FA5AFE"/>
    <w:multiLevelType w:val="hybridMultilevel"/>
    <w:tmpl w:val="04C0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2178B"/>
    <w:multiLevelType w:val="hybridMultilevel"/>
    <w:tmpl w:val="ABB4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 w:numId="13" w16cid:durableId="1369185358">
    <w:abstractNumId w:val="14"/>
  </w:num>
  <w:num w:numId="14" w16cid:durableId="1007749806">
    <w:abstractNumId w:val="16"/>
  </w:num>
  <w:num w:numId="15" w16cid:durableId="1301809835">
    <w:abstractNumId w:val="15"/>
  </w:num>
  <w:num w:numId="16" w16cid:durableId="1006009243">
    <w:abstractNumId w:val="11"/>
  </w:num>
  <w:num w:numId="17" w16cid:durableId="1949458716">
    <w:abstractNumId w:val="12"/>
  </w:num>
  <w:num w:numId="18" w16cid:durableId="203905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1E0F"/>
    <w:rsid w:val="0003265C"/>
    <w:rsid w:val="00033072"/>
    <w:rsid w:val="0003536F"/>
    <w:rsid w:val="0003602E"/>
    <w:rsid w:val="00037E30"/>
    <w:rsid w:val="00044F5F"/>
    <w:rsid w:val="00046A5B"/>
    <w:rsid w:val="00047926"/>
    <w:rsid w:val="0005250B"/>
    <w:rsid w:val="0006233B"/>
    <w:rsid w:val="000647BB"/>
    <w:rsid w:val="000703D7"/>
    <w:rsid w:val="00071B0A"/>
    <w:rsid w:val="00071F0C"/>
    <w:rsid w:val="000827B5"/>
    <w:rsid w:val="000827D2"/>
    <w:rsid w:val="00082DA7"/>
    <w:rsid w:val="000914C7"/>
    <w:rsid w:val="000A3D9B"/>
    <w:rsid w:val="000A5556"/>
    <w:rsid w:val="000A68C3"/>
    <w:rsid w:val="000C43E6"/>
    <w:rsid w:val="000C71CD"/>
    <w:rsid w:val="000D00B0"/>
    <w:rsid w:val="000D0A89"/>
    <w:rsid w:val="000D3AB8"/>
    <w:rsid w:val="000D43C9"/>
    <w:rsid w:val="000D4642"/>
    <w:rsid w:val="000D539D"/>
    <w:rsid w:val="000F6EE8"/>
    <w:rsid w:val="001004B7"/>
    <w:rsid w:val="00105A67"/>
    <w:rsid w:val="00111231"/>
    <w:rsid w:val="00116273"/>
    <w:rsid w:val="00121084"/>
    <w:rsid w:val="001243A9"/>
    <w:rsid w:val="00124CB1"/>
    <w:rsid w:val="00125ED7"/>
    <w:rsid w:val="00131593"/>
    <w:rsid w:val="00132572"/>
    <w:rsid w:val="00136DC9"/>
    <w:rsid w:val="00140B1E"/>
    <w:rsid w:val="001464CD"/>
    <w:rsid w:val="00157B5F"/>
    <w:rsid w:val="00161FB7"/>
    <w:rsid w:val="00165A80"/>
    <w:rsid w:val="00171D2E"/>
    <w:rsid w:val="00176B9C"/>
    <w:rsid w:val="001776FC"/>
    <w:rsid w:val="001815A0"/>
    <w:rsid w:val="00186530"/>
    <w:rsid w:val="00190C51"/>
    <w:rsid w:val="001A3F09"/>
    <w:rsid w:val="001A50D0"/>
    <w:rsid w:val="001A71B3"/>
    <w:rsid w:val="001B3A9D"/>
    <w:rsid w:val="001B5B71"/>
    <w:rsid w:val="001B5E40"/>
    <w:rsid w:val="001B67D4"/>
    <w:rsid w:val="001B7DA8"/>
    <w:rsid w:val="001C3741"/>
    <w:rsid w:val="001D4489"/>
    <w:rsid w:val="001D5A40"/>
    <w:rsid w:val="001E2FF9"/>
    <w:rsid w:val="001F01AB"/>
    <w:rsid w:val="001F10C5"/>
    <w:rsid w:val="001F6E8F"/>
    <w:rsid w:val="00201024"/>
    <w:rsid w:val="00201E6D"/>
    <w:rsid w:val="00205675"/>
    <w:rsid w:val="00205EC1"/>
    <w:rsid w:val="00210D58"/>
    <w:rsid w:val="00213F09"/>
    <w:rsid w:val="00233450"/>
    <w:rsid w:val="002379A8"/>
    <w:rsid w:val="00237F4E"/>
    <w:rsid w:val="00240572"/>
    <w:rsid w:val="00244191"/>
    <w:rsid w:val="0024433B"/>
    <w:rsid w:val="0024518C"/>
    <w:rsid w:val="0025057B"/>
    <w:rsid w:val="002505DD"/>
    <w:rsid w:val="002514F4"/>
    <w:rsid w:val="00254A3D"/>
    <w:rsid w:val="00255114"/>
    <w:rsid w:val="00262661"/>
    <w:rsid w:val="0027368A"/>
    <w:rsid w:val="00280964"/>
    <w:rsid w:val="002822E7"/>
    <w:rsid w:val="00286163"/>
    <w:rsid w:val="00286F05"/>
    <w:rsid w:val="00294CFF"/>
    <w:rsid w:val="002A41A4"/>
    <w:rsid w:val="002A754A"/>
    <w:rsid w:val="002B0D5B"/>
    <w:rsid w:val="002B153D"/>
    <w:rsid w:val="002C0F59"/>
    <w:rsid w:val="002C17B5"/>
    <w:rsid w:val="002C1A7A"/>
    <w:rsid w:val="002C1E14"/>
    <w:rsid w:val="002C3433"/>
    <w:rsid w:val="002C605D"/>
    <w:rsid w:val="002C697B"/>
    <w:rsid w:val="002C6CA6"/>
    <w:rsid w:val="002C79E6"/>
    <w:rsid w:val="002C7DAF"/>
    <w:rsid w:val="002D1D16"/>
    <w:rsid w:val="002D26EB"/>
    <w:rsid w:val="002D6A39"/>
    <w:rsid w:val="002E23C2"/>
    <w:rsid w:val="002F065E"/>
    <w:rsid w:val="002F3AE9"/>
    <w:rsid w:val="002F5A35"/>
    <w:rsid w:val="002F7292"/>
    <w:rsid w:val="0030062E"/>
    <w:rsid w:val="00304301"/>
    <w:rsid w:val="003046E5"/>
    <w:rsid w:val="003126BC"/>
    <w:rsid w:val="0031408F"/>
    <w:rsid w:val="003242D4"/>
    <w:rsid w:val="00325EBB"/>
    <w:rsid w:val="00331CBA"/>
    <w:rsid w:val="0034212F"/>
    <w:rsid w:val="003462E2"/>
    <w:rsid w:val="003537E7"/>
    <w:rsid w:val="00357C83"/>
    <w:rsid w:val="00363640"/>
    <w:rsid w:val="00364DF3"/>
    <w:rsid w:val="00364ED4"/>
    <w:rsid w:val="003725D8"/>
    <w:rsid w:val="00373FA0"/>
    <w:rsid w:val="003804CC"/>
    <w:rsid w:val="00384ED0"/>
    <w:rsid w:val="003966F2"/>
    <w:rsid w:val="0039688B"/>
    <w:rsid w:val="003A40F9"/>
    <w:rsid w:val="003A7792"/>
    <w:rsid w:val="003B15C3"/>
    <w:rsid w:val="003B489C"/>
    <w:rsid w:val="003B6018"/>
    <w:rsid w:val="003B7992"/>
    <w:rsid w:val="003C0077"/>
    <w:rsid w:val="003C51D8"/>
    <w:rsid w:val="003D043B"/>
    <w:rsid w:val="003D4271"/>
    <w:rsid w:val="003E5E06"/>
    <w:rsid w:val="003F14D5"/>
    <w:rsid w:val="003F35C8"/>
    <w:rsid w:val="003F4BB9"/>
    <w:rsid w:val="003F6064"/>
    <w:rsid w:val="003F72E6"/>
    <w:rsid w:val="004021E2"/>
    <w:rsid w:val="0040377D"/>
    <w:rsid w:val="004171E3"/>
    <w:rsid w:val="004174EF"/>
    <w:rsid w:val="00420F0D"/>
    <w:rsid w:val="00420F38"/>
    <w:rsid w:val="00421305"/>
    <w:rsid w:val="00432000"/>
    <w:rsid w:val="0043280D"/>
    <w:rsid w:val="004356EA"/>
    <w:rsid w:val="00462652"/>
    <w:rsid w:val="00462D4D"/>
    <w:rsid w:val="004635F6"/>
    <w:rsid w:val="00467414"/>
    <w:rsid w:val="00474E91"/>
    <w:rsid w:val="00486774"/>
    <w:rsid w:val="00487A3C"/>
    <w:rsid w:val="00490C7F"/>
    <w:rsid w:val="0049185A"/>
    <w:rsid w:val="00496657"/>
    <w:rsid w:val="00497987"/>
    <w:rsid w:val="004B52D4"/>
    <w:rsid w:val="004B58FA"/>
    <w:rsid w:val="004C1C6A"/>
    <w:rsid w:val="004C6053"/>
    <w:rsid w:val="004C68F7"/>
    <w:rsid w:val="004D1056"/>
    <w:rsid w:val="004D14BA"/>
    <w:rsid w:val="004D5164"/>
    <w:rsid w:val="004D5D44"/>
    <w:rsid w:val="004D67A8"/>
    <w:rsid w:val="004E3E88"/>
    <w:rsid w:val="004E4E02"/>
    <w:rsid w:val="004F1FD4"/>
    <w:rsid w:val="004F541E"/>
    <w:rsid w:val="004F7268"/>
    <w:rsid w:val="00500425"/>
    <w:rsid w:val="005058C2"/>
    <w:rsid w:val="00513436"/>
    <w:rsid w:val="005215D7"/>
    <w:rsid w:val="005251AB"/>
    <w:rsid w:val="00531B13"/>
    <w:rsid w:val="005441B1"/>
    <w:rsid w:val="0054494A"/>
    <w:rsid w:val="00551E2B"/>
    <w:rsid w:val="0055494D"/>
    <w:rsid w:val="005550DE"/>
    <w:rsid w:val="00562505"/>
    <w:rsid w:val="00562A90"/>
    <w:rsid w:val="00564A24"/>
    <w:rsid w:val="00564B6D"/>
    <w:rsid w:val="005651AE"/>
    <w:rsid w:val="005666D3"/>
    <w:rsid w:val="005709FF"/>
    <w:rsid w:val="00571242"/>
    <w:rsid w:val="005762F3"/>
    <w:rsid w:val="00576712"/>
    <w:rsid w:val="00580E81"/>
    <w:rsid w:val="005A0493"/>
    <w:rsid w:val="005A18B4"/>
    <w:rsid w:val="005A2385"/>
    <w:rsid w:val="005A4514"/>
    <w:rsid w:val="005C199E"/>
    <w:rsid w:val="005C3A39"/>
    <w:rsid w:val="005D3991"/>
    <w:rsid w:val="005D4A95"/>
    <w:rsid w:val="005D70B5"/>
    <w:rsid w:val="005E1AF8"/>
    <w:rsid w:val="005E38F9"/>
    <w:rsid w:val="005E51FB"/>
    <w:rsid w:val="005E7ADB"/>
    <w:rsid w:val="006009ED"/>
    <w:rsid w:val="00603FE4"/>
    <w:rsid w:val="00605032"/>
    <w:rsid w:val="00606994"/>
    <w:rsid w:val="0060713C"/>
    <w:rsid w:val="006125F3"/>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2B59"/>
    <w:rsid w:val="0066443E"/>
    <w:rsid w:val="00664C1A"/>
    <w:rsid w:val="006678E5"/>
    <w:rsid w:val="0068047E"/>
    <w:rsid w:val="00687F12"/>
    <w:rsid w:val="00690939"/>
    <w:rsid w:val="00694E98"/>
    <w:rsid w:val="006A15A0"/>
    <w:rsid w:val="006A55A2"/>
    <w:rsid w:val="006B0C4B"/>
    <w:rsid w:val="006B108A"/>
    <w:rsid w:val="006B7FA9"/>
    <w:rsid w:val="006E039C"/>
    <w:rsid w:val="006E20FF"/>
    <w:rsid w:val="006E351C"/>
    <w:rsid w:val="006E42D3"/>
    <w:rsid w:val="006E67BC"/>
    <w:rsid w:val="006F4230"/>
    <w:rsid w:val="006F4F08"/>
    <w:rsid w:val="007022BE"/>
    <w:rsid w:val="007037FB"/>
    <w:rsid w:val="0071587F"/>
    <w:rsid w:val="00727936"/>
    <w:rsid w:val="0073675F"/>
    <w:rsid w:val="00736948"/>
    <w:rsid w:val="00736B2F"/>
    <w:rsid w:val="00743A92"/>
    <w:rsid w:val="00747163"/>
    <w:rsid w:val="007476CF"/>
    <w:rsid w:val="00747C29"/>
    <w:rsid w:val="007519FE"/>
    <w:rsid w:val="00755002"/>
    <w:rsid w:val="007550FC"/>
    <w:rsid w:val="007577D5"/>
    <w:rsid w:val="00760964"/>
    <w:rsid w:val="00775937"/>
    <w:rsid w:val="0077742D"/>
    <w:rsid w:val="00777EA1"/>
    <w:rsid w:val="00781EF8"/>
    <w:rsid w:val="00783185"/>
    <w:rsid w:val="00790C5C"/>
    <w:rsid w:val="00793A86"/>
    <w:rsid w:val="00797255"/>
    <w:rsid w:val="00797273"/>
    <w:rsid w:val="007A125D"/>
    <w:rsid w:val="007A179C"/>
    <w:rsid w:val="007A359B"/>
    <w:rsid w:val="007B1495"/>
    <w:rsid w:val="007B1BE5"/>
    <w:rsid w:val="007B3A02"/>
    <w:rsid w:val="007C4402"/>
    <w:rsid w:val="007D1F80"/>
    <w:rsid w:val="007D35C6"/>
    <w:rsid w:val="007D3966"/>
    <w:rsid w:val="007D4AD3"/>
    <w:rsid w:val="007E23F4"/>
    <w:rsid w:val="007E4FF0"/>
    <w:rsid w:val="007F0CA2"/>
    <w:rsid w:val="007F62FC"/>
    <w:rsid w:val="00800D46"/>
    <w:rsid w:val="008026D4"/>
    <w:rsid w:val="008064CA"/>
    <w:rsid w:val="008064E9"/>
    <w:rsid w:val="00806CF0"/>
    <w:rsid w:val="008129DB"/>
    <w:rsid w:val="00817675"/>
    <w:rsid w:val="00832B2B"/>
    <w:rsid w:val="00837AF3"/>
    <w:rsid w:val="008419BC"/>
    <w:rsid w:val="008515CF"/>
    <w:rsid w:val="0085197D"/>
    <w:rsid w:val="00852A9D"/>
    <w:rsid w:val="00863F19"/>
    <w:rsid w:val="0086523B"/>
    <w:rsid w:val="008658DD"/>
    <w:rsid w:val="0087407D"/>
    <w:rsid w:val="00885E70"/>
    <w:rsid w:val="00886622"/>
    <w:rsid w:val="00887AE7"/>
    <w:rsid w:val="008906C0"/>
    <w:rsid w:val="00896D85"/>
    <w:rsid w:val="0089743D"/>
    <w:rsid w:val="008A0AA4"/>
    <w:rsid w:val="008A0FBD"/>
    <w:rsid w:val="008A12E1"/>
    <w:rsid w:val="008A1A29"/>
    <w:rsid w:val="008A30B7"/>
    <w:rsid w:val="008A3A7A"/>
    <w:rsid w:val="008B0D15"/>
    <w:rsid w:val="008B3928"/>
    <w:rsid w:val="008C1F83"/>
    <w:rsid w:val="008C5418"/>
    <w:rsid w:val="008C7300"/>
    <w:rsid w:val="008D456A"/>
    <w:rsid w:val="008D56B1"/>
    <w:rsid w:val="008E5358"/>
    <w:rsid w:val="008F2962"/>
    <w:rsid w:val="008F2FA3"/>
    <w:rsid w:val="008F79E4"/>
    <w:rsid w:val="0090173E"/>
    <w:rsid w:val="00930AD3"/>
    <w:rsid w:val="009319BA"/>
    <w:rsid w:val="00940977"/>
    <w:rsid w:val="009460F9"/>
    <w:rsid w:val="00954DCE"/>
    <w:rsid w:val="00961ABD"/>
    <w:rsid w:val="00991B32"/>
    <w:rsid w:val="00991C34"/>
    <w:rsid w:val="00995F5A"/>
    <w:rsid w:val="0099682C"/>
    <w:rsid w:val="0099721E"/>
    <w:rsid w:val="009A257E"/>
    <w:rsid w:val="009A289B"/>
    <w:rsid w:val="009B5A36"/>
    <w:rsid w:val="009C3960"/>
    <w:rsid w:val="009C3BE2"/>
    <w:rsid w:val="009C4993"/>
    <w:rsid w:val="009D1351"/>
    <w:rsid w:val="009D2E3B"/>
    <w:rsid w:val="009D38EB"/>
    <w:rsid w:val="009E4DFA"/>
    <w:rsid w:val="009E6063"/>
    <w:rsid w:val="009F11DF"/>
    <w:rsid w:val="009F3B97"/>
    <w:rsid w:val="00A045CE"/>
    <w:rsid w:val="00A11491"/>
    <w:rsid w:val="00A25BB3"/>
    <w:rsid w:val="00A31AD8"/>
    <w:rsid w:val="00A33483"/>
    <w:rsid w:val="00A417C1"/>
    <w:rsid w:val="00A505B3"/>
    <w:rsid w:val="00A518F9"/>
    <w:rsid w:val="00A527CD"/>
    <w:rsid w:val="00A536C4"/>
    <w:rsid w:val="00A54626"/>
    <w:rsid w:val="00A57AB8"/>
    <w:rsid w:val="00A60762"/>
    <w:rsid w:val="00A6349D"/>
    <w:rsid w:val="00A63BFE"/>
    <w:rsid w:val="00A66DBF"/>
    <w:rsid w:val="00A673F2"/>
    <w:rsid w:val="00A67A6F"/>
    <w:rsid w:val="00A867B7"/>
    <w:rsid w:val="00A92F5D"/>
    <w:rsid w:val="00A93B41"/>
    <w:rsid w:val="00A96922"/>
    <w:rsid w:val="00AB113A"/>
    <w:rsid w:val="00AB3F73"/>
    <w:rsid w:val="00AB6E8E"/>
    <w:rsid w:val="00AC4D10"/>
    <w:rsid w:val="00AD0A7D"/>
    <w:rsid w:val="00AD21C6"/>
    <w:rsid w:val="00AD2C9F"/>
    <w:rsid w:val="00AE215B"/>
    <w:rsid w:val="00AE520A"/>
    <w:rsid w:val="00AE6FF4"/>
    <w:rsid w:val="00AF5DF4"/>
    <w:rsid w:val="00AF7BBF"/>
    <w:rsid w:val="00B03C72"/>
    <w:rsid w:val="00B05663"/>
    <w:rsid w:val="00B063F7"/>
    <w:rsid w:val="00B07053"/>
    <w:rsid w:val="00B138CC"/>
    <w:rsid w:val="00B163E6"/>
    <w:rsid w:val="00B3456E"/>
    <w:rsid w:val="00B36558"/>
    <w:rsid w:val="00B407FA"/>
    <w:rsid w:val="00B40A71"/>
    <w:rsid w:val="00B50E75"/>
    <w:rsid w:val="00B54870"/>
    <w:rsid w:val="00B674FD"/>
    <w:rsid w:val="00B82B54"/>
    <w:rsid w:val="00B863FB"/>
    <w:rsid w:val="00B86440"/>
    <w:rsid w:val="00B92C17"/>
    <w:rsid w:val="00B9395B"/>
    <w:rsid w:val="00B945D1"/>
    <w:rsid w:val="00BA035F"/>
    <w:rsid w:val="00BB2D6F"/>
    <w:rsid w:val="00BB6E51"/>
    <w:rsid w:val="00BC003A"/>
    <w:rsid w:val="00BC65BA"/>
    <w:rsid w:val="00BD519F"/>
    <w:rsid w:val="00BE12AC"/>
    <w:rsid w:val="00BE1816"/>
    <w:rsid w:val="00BE19F4"/>
    <w:rsid w:val="00BE4D36"/>
    <w:rsid w:val="00BE639C"/>
    <w:rsid w:val="00BF08E0"/>
    <w:rsid w:val="00BF0ED3"/>
    <w:rsid w:val="00BF25DA"/>
    <w:rsid w:val="00BF66AD"/>
    <w:rsid w:val="00C009D8"/>
    <w:rsid w:val="00C00F8F"/>
    <w:rsid w:val="00C03068"/>
    <w:rsid w:val="00C07114"/>
    <w:rsid w:val="00C25324"/>
    <w:rsid w:val="00C30531"/>
    <w:rsid w:val="00C4113A"/>
    <w:rsid w:val="00C41EBB"/>
    <w:rsid w:val="00C44E8B"/>
    <w:rsid w:val="00C45B09"/>
    <w:rsid w:val="00C47BAA"/>
    <w:rsid w:val="00C500E6"/>
    <w:rsid w:val="00C5449B"/>
    <w:rsid w:val="00C606BA"/>
    <w:rsid w:val="00C63177"/>
    <w:rsid w:val="00C6500E"/>
    <w:rsid w:val="00C65D80"/>
    <w:rsid w:val="00C76E78"/>
    <w:rsid w:val="00C85B3D"/>
    <w:rsid w:val="00C86DE0"/>
    <w:rsid w:val="00C91476"/>
    <w:rsid w:val="00C95418"/>
    <w:rsid w:val="00CA04BB"/>
    <w:rsid w:val="00CA5104"/>
    <w:rsid w:val="00CA6686"/>
    <w:rsid w:val="00CA7593"/>
    <w:rsid w:val="00CB2CFF"/>
    <w:rsid w:val="00CB6ADB"/>
    <w:rsid w:val="00CC0097"/>
    <w:rsid w:val="00CD19AA"/>
    <w:rsid w:val="00CD2F80"/>
    <w:rsid w:val="00CD4277"/>
    <w:rsid w:val="00CD6931"/>
    <w:rsid w:val="00CD72C3"/>
    <w:rsid w:val="00CE03F0"/>
    <w:rsid w:val="00CE1019"/>
    <w:rsid w:val="00CE5041"/>
    <w:rsid w:val="00CE5CCE"/>
    <w:rsid w:val="00CE7B15"/>
    <w:rsid w:val="00CF2047"/>
    <w:rsid w:val="00CF7CD2"/>
    <w:rsid w:val="00D04B1B"/>
    <w:rsid w:val="00D13ACE"/>
    <w:rsid w:val="00D14032"/>
    <w:rsid w:val="00D14958"/>
    <w:rsid w:val="00D17862"/>
    <w:rsid w:val="00D32BC6"/>
    <w:rsid w:val="00D37A9D"/>
    <w:rsid w:val="00D42585"/>
    <w:rsid w:val="00D470DD"/>
    <w:rsid w:val="00D47E99"/>
    <w:rsid w:val="00D50D2A"/>
    <w:rsid w:val="00D569CC"/>
    <w:rsid w:val="00D620FD"/>
    <w:rsid w:val="00D70583"/>
    <w:rsid w:val="00D7452E"/>
    <w:rsid w:val="00D85B4C"/>
    <w:rsid w:val="00D91044"/>
    <w:rsid w:val="00D93279"/>
    <w:rsid w:val="00D93331"/>
    <w:rsid w:val="00D93391"/>
    <w:rsid w:val="00D93FED"/>
    <w:rsid w:val="00DA41D6"/>
    <w:rsid w:val="00DA4543"/>
    <w:rsid w:val="00DB231C"/>
    <w:rsid w:val="00DB6A4A"/>
    <w:rsid w:val="00DC3940"/>
    <w:rsid w:val="00DC3B05"/>
    <w:rsid w:val="00DC6309"/>
    <w:rsid w:val="00DC7A81"/>
    <w:rsid w:val="00DD2227"/>
    <w:rsid w:val="00DD3D7A"/>
    <w:rsid w:val="00DD4FC1"/>
    <w:rsid w:val="00DD69A9"/>
    <w:rsid w:val="00DF06C9"/>
    <w:rsid w:val="00DF0855"/>
    <w:rsid w:val="00DF60D0"/>
    <w:rsid w:val="00E07C81"/>
    <w:rsid w:val="00E25444"/>
    <w:rsid w:val="00E320E7"/>
    <w:rsid w:val="00E366E0"/>
    <w:rsid w:val="00E36C0E"/>
    <w:rsid w:val="00E401F2"/>
    <w:rsid w:val="00E50C6E"/>
    <w:rsid w:val="00E5145E"/>
    <w:rsid w:val="00E52222"/>
    <w:rsid w:val="00E55B63"/>
    <w:rsid w:val="00E60664"/>
    <w:rsid w:val="00E62FA4"/>
    <w:rsid w:val="00E64EAE"/>
    <w:rsid w:val="00E67454"/>
    <w:rsid w:val="00E7148B"/>
    <w:rsid w:val="00E72245"/>
    <w:rsid w:val="00E73AD1"/>
    <w:rsid w:val="00E84455"/>
    <w:rsid w:val="00E85A26"/>
    <w:rsid w:val="00E90162"/>
    <w:rsid w:val="00EA510E"/>
    <w:rsid w:val="00EC189A"/>
    <w:rsid w:val="00EC57DE"/>
    <w:rsid w:val="00ED2863"/>
    <w:rsid w:val="00EE2770"/>
    <w:rsid w:val="00EE3717"/>
    <w:rsid w:val="00EF55C5"/>
    <w:rsid w:val="00F0036A"/>
    <w:rsid w:val="00F03B65"/>
    <w:rsid w:val="00F107F4"/>
    <w:rsid w:val="00F13A50"/>
    <w:rsid w:val="00F14E34"/>
    <w:rsid w:val="00F2136A"/>
    <w:rsid w:val="00F22A78"/>
    <w:rsid w:val="00F3038B"/>
    <w:rsid w:val="00F3217E"/>
    <w:rsid w:val="00F36C21"/>
    <w:rsid w:val="00F40CB2"/>
    <w:rsid w:val="00F45BCF"/>
    <w:rsid w:val="00F4790E"/>
    <w:rsid w:val="00F5132B"/>
    <w:rsid w:val="00F61A39"/>
    <w:rsid w:val="00F6242A"/>
    <w:rsid w:val="00F65535"/>
    <w:rsid w:val="00F72067"/>
    <w:rsid w:val="00F74D60"/>
    <w:rsid w:val="00F92519"/>
    <w:rsid w:val="00FA087C"/>
    <w:rsid w:val="00FA515D"/>
    <w:rsid w:val="00FB18B4"/>
    <w:rsid w:val="00FB5EE5"/>
    <w:rsid w:val="00FC1164"/>
    <w:rsid w:val="00FC1B8C"/>
    <w:rsid w:val="00FC6365"/>
    <w:rsid w:val="00FC6A35"/>
    <w:rsid w:val="00FC79CC"/>
    <w:rsid w:val="00FC7A20"/>
    <w:rsid w:val="00FD0666"/>
    <w:rsid w:val="00FD2DA3"/>
    <w:rsid w:val="00FE623A"/>
    <w:rsid w:val="00FF1545"/>
    <w:rsid w:val="00FF4D1C"/>
    <w:rsid w:val="00FF55EC"/>
    <w:rsid w:val="00FF7735"/>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034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10</TotalTime>
  <Pages>3</Pages>
  <Words>258</Words>
  <Characters>1262</Characters>
  <Application>Microsoft Office Word</Application>
  <DocSecurity>0</DocSecurity>
  <Lines>45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14</cp:revision>
  <dcterms:created xsi:type="dcterms:W3CDTF">2025-07-14T19:09:00Z</dcterms:created>
  <dcterms:modified xsi:type="dcterms:W3CDTF">2025-07-15T12:20:00Z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2c3bd7e8-d50a-47bb-bef2-97efca2f7d0b</vt:lpwstr>
  </property>
</Properties>
</file>